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B27" w:rsidRDefault="00B60A5E">
      <w:r>
        <w:t>Set 6</w:t>
      </w:r>
      <w:r w:rsidR="00E761C1">
        <w:t xml:space="preserve"> – 264033, </w:t>
      </w:r>
      <w:proofErr w:type="spellStart"/>
      <w:r w:rsidR="00E761C1">
        <w:t>XDucer</w:t>
      </w:r>
      <w:proofErr w:type="spellEnd"/>
      <w:r w:rsidR="00E761C1">
        <w:t xml:space="preserve"> 106</w:t>
      </w:r>
    </w:p>
    <w:p w:rsidR="00B60A5E" w:rsidRDefault="00B60A5E">
      <w:r>
        <w:t>Pre-deployment – DockCalMay2018.xml (Dock512__24May18-Phase0-D20180525-T111828-0.raw)</w:t>
      </w:r>
    </w:p>
    <w:p w:rsidR="00B60A5E" w:rsidRDefault="00B60A5E">
      <w:r>
        <w:rPr>
          <w:noProof/>
        </w:rPr>
        <w:drawing>
          <wp:inline distT="0" distB="0" distL="0" distR="0" wp14:anchorId="6197B2E9" wp14:editId="00D108CF">
            <wp:extent cx="1324756" cy="14541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3237"/>
                    <a:stretch/>
                  </pic:blipFill>
                  <pic:spPr bwMode="auto">
                    <a:xfrm>
                      <a:off x="0" y="0"/>
                      <a:ext cx="1348373" cy="148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EF6FD" wp14:editId="19A35227">
            <wp:extent cx="2082800" cy="14333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5988" cy="14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D75F7" wp14:editId="434D7969">
            <wp:extent cx="1955800" cy="1440313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5014" cy="14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EA" w:rsidRDefault="00BB72EA"/>
    <w:p w:rsidR="00BB72EA" w:rsidRDefault="00BB72EA">
      <w:r>
        <w:t>Pre-deployment2 – DockCalMay2018-2 (</w:t>
      </w:r>
      <w:r w:rsidRPr="00BB72EA">
        <w:t>Hayes_29May18-Phase0-D20180530-T131822-0</w:t>
      </w:r>
      <w:r>
        <w:t xml:space="preserve">.raw, </w:t>
      </w:r>
      <w:r w:rsidRPr="00BB72EA">
        <w:t>Hayes_29May18-Phase0-D20180530-T135040-0</w:t>
      </w:r>
      <w:r>
        <w:t>.raw)</w:t>
      </w:r>
    </w:p>
    <w:p w:rsidR="00BB72EA" w:rsidRDefault="00433401">
      <w:r>
        <w:rPr>
          <w:noProof/>
        </w:rPr>
        <w:drawing>
          <wp:inline distT="0" distB="0" distL="0" distR="0" wp14:anchorId="6BE72EA1" wp14:editId="664CBBBC">
            <wp:extent cx="1329613" cy="145415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6875" cy="14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585CC" wp14:editId="7F6ACF05">
            <wp:extent cx="2212564" cy="1454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1745" cy="1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3563E" wp14:editId="3E526094">
            <wp:extent cx="1920148" cy="143129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9546" cy="145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EA" w:rsidRDefault="00BB72EA"/>
    <w:p w:rsidR="00B60A5E" w:rsidRDefault="00B60A5E">
      <w:r>
        <w:t>Post-deployment – DockCalOct2018.xml</w:t>
      </w:r>
      <w:r w:rsidR="00E761C1">
        <w:t xml:space="preserve"> (</w:t>
      </w:r>
      <w:r w:rsidR="00E761C1" w:rsidRPr="00E761C1">
        <w:t>SD2018_Chukchi_v2-Phase0-D20181024-T162118-0.raw</w:t>
      </w:r>
      <w:r w:rsidR="00E761C1">
        <w:t>)</w:t>
      </w:r>
    </w:p>
    <w:p w:rsidR="00B60A5E" w:rsidRDefault="00B60A5E">
      <w:r>
        <w:rPr>
          <w:noProof/>
        </w:rPr>
        <w:drawing>
          <wp:inline distT="0" distB="0" distL="0" distR="0" wp14:anchorId="683BEAA3" wp14:editId="2A51FFDA">
            <wp:extent cx="1295400" cy="142143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0880" cy="147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73979" wp14:editId="2B628BF9">
            <wp:extent cx="2082800" cy="144065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8635" cy="15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D0475" wp14:editId="1521EF5D">
            <wp:extent cx="1949450" cy="1433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3528" cy="14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01" w:rsidRDefault="00433401"/>
    <w:p w:rsidR="00433401" w:rsidRDefault="00433401"/>
    <w:p w:rsidR="00433401" w:rsidRDefault="00433401"/>
    <w:p w:rsidR="00433401" w:rsidRDefault="00433401"/>
    <w:p w:rsidR="00433401" w:rsidRDefault="00433401"/>
    <w:p w:rsidR="00433401" w:rsidRDefault="00433401"/>
    <w:p w:rsidR="000F16D7" w:rsidRDefault="00E761C1">
      <w:r>
        <w:lastRenderedPageBreak/>
        <w:t xml:space="preserve">Set 7 – 264037, </w:t>
      </w:r>
      <w:proofErr w:type="spellStart"/>
      <w:r>
        <w:t>XDucer</w:t>
      </w:r>
      <w:proofErr w:type="spellEnd"/>
      <w:r>
        <w:t xml:space="preserve"> 107</w:t>
      </w:r>
    </w:p>
    <w:p w:rsidR="000F16D7" w:rsidRDefault="000F16D7">
      <w:r>
        <w:t>Pre-deployment – DockCalMay2018.xml (DockTest_25May18-Phase0-D20150525-T120346-0.raw)</w:t>
      </w:r>
    </w:p>
    <w:p w:rsidR="00E761C1" w:rsidRDefault="000F16D7">
      <w:r>
        <w:rPr>
          <w:noProof/>
        </w:rPr>
        <w:drawing>
          <wp:inline distT="0" distB="0" distL="0" distR="0" wp14:anchorId="73CE16EE" wp14:editId="38628186">
            <wp:extent cx="1365250" cy="1466242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3290" cy="14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F6272" wp14:editId="48DA69E6">
            <wp:extent cx="2108200" cy="14563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365" cy="14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CF7EC" wp14:editId="5DBF02CE">
            <wp:extent cx="1987550" cy="146178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7428" cy="14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01" w:rsidRDefault="00433401">
      <w:r>
        <w:t>Pre-deployment – DockCalMay2018-2.xml (</w:t>
      </w:r>
      <w:r w:rsidRPr="00433401">
        <w:t>Hayes_29May18-Phase0-D20180530-T144415-0</w:t>
      </w:r>
      <w:r>
        <w:t xml:space="preserve">.raw, </w:t>
      </w:r>
      <w:r w:rsidRPr="00433401">
        <w:t>Hayes_29May1</w:t>
      </w:r>
      <w:r>
        <w:t>8-Phase0-D20180530-T152501-0.raw)</w:t>
      </w:r>
    </w:p>
    <w:p w:rsidR="00CA0C6C" w:rsidRDefault="00CA0C6C">
      <w:r>
        <w:rPr>
          <w:noProof/>
        </w:rPr>
        <w:drawing>
          <wp:inline distT="0" distB="0" distL="0" distR="0" wp14:anchorId="497AE4ED" wp14:editId="6DCE3A69">
            <wp:extent cx="1328604" cy="141097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8278" cy="143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D58B9" wp14:editId="59547B6C">
            <wp:extent cx="2162918" cy="14317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1187" cy="14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581DF" wp14:editId="168B82C9">
            <wp:extent cx="1981200" cy="1441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145" cy="14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D7" w:rsidRDefault="000F16D7">
      <w:r>
        <w:t>Post-deployment – DockCalOct2018.xml (</w:t>
      </w:r>
      <w:r w:rsidR="008744E1" w:rsidRPr="008744E1">
        <w:t>SD2018_Chukchi_v2-Phase0-D20181024-T151327-0</w:t>
      </w:r>
      <w:r w:rsidR="008744E1">
        <w:t>.raw)</w:t>
      </w:r>
    </w:p>
    <w:p w:rsidR="000F16D7" w:rsidRDefault="000F16D7">
      <w:r>
        <w:rPr>
          <w:noProof/>
        </w:rPr>
        <w:drawing>
          <wp:inline distT="0" distB="0" distL="0" distR="0" wp14:anchorId="652EA777" wp14:editId="2BE6D016">
            <wp:extent cx="1377950" cy="14930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3947" cy="16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3A76D" wp14:editId="1A4494FE">
            <wp:extent cx="2252372" cy="14952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3425" cy="156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E328D" wp14:editId="7225F72B">
            <wp:extent cx="2034147" cy="1485623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1357" cy="14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54B" w:rsidRDefault="00FD754B"/>
    <w:p w:rsidR="00FD754B" w:rsidRDefault="00FD754B"/>
    <w:p w:rsidR="00FD754B" w:rsidRDefault="00FD754B"/>
    <w:p w:rsidR="00FD754B" w:rsidRDefault="00FD754B"/>
    <w:p w:rsidR="00FD754B" w:rsidRDefault="00FD754B"/>
    <w:p w:rsidR="00FD754B" w:rsidRDefault="00FD754B"/>
    <w:p w:rsidR="00FD754B" w:rsidRDefault="00FD754B"/>
    <w:p w:rsidR="00FD754B" w:rsidRDefault="00FD754B">
      <w:r>
        <w:lastRenderedPageBreak/>
        <w:t xml:space="preserve">10/26/18 Copper Sphere </w:t>
      </w:r>
      <w:proofErr w:type="spellStart"/>
      <w:r>
        <w:t>Cals</w:t>
      </w:r>
      <w:proofErr w:type="spellEnd"/>
      <w:r>
        <w:t xml:space="preserve"> Post-Deployment</w:t>
      </w:r>
    </w:p>
    <w:p w:rsidR="00FD754B" w:rsidRDefault="00FD754B">
      <w:r>
        <w:t xml:space="preserve">Set 6 – 264033, </w:t>
      </w:r>
      <w:proofErr w:type="spellStart"/>
      <w:r>
        <w:t>XDucer</w:t>
      </w:r>
      <w:proofErr w:type="spellEnd"/>
      <w:r>
        <w:t xml:space="preserve"> 106</w:t>
      </w:r>
    </w:p>
    <w:p w:rsidR="00FD754B" w:rsidRDefault="00FD754B">
      <w:r>
        <w:rPr>
          <w:noProof/>
        </w:rPr>
        <w:drawing>
          <wp:inline distT="0" distB="0" distL="0" distR="0">
            <wp:extent cx="1581150" cy="1515813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758" cy="153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8375" cy="1552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05025" cy="20409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35" cy="20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4B" w:rsidRDefault="00FD754B"/>
    <w:p w:rsidR="00FD754B" w:rsidRDefault="00FD754B">
      <w:r>
        <w:t xml:space="preserve">Set 7 – 264037, </w:t>
      </w:r>
      <w:proofErr w:type="spellStart"/>
      <w:r>
        <w:t>XDucer</w:t>
      </w:r>
      <w:proofErr w:type="spellEnd"/>
      <w:r>
        <w:t xml:space="preserve"> 107</w:t>
      </w:r>
    </w:p>
    <w:p w:rsidR="00FD754B" w:rsidRDefault="00FD754B">
      <w:r>
        <w:rPr>
          <w:noProof/>
        </w:rPr>
        <w:drawing>
          <wp:inline distT="0" distB="0" distL="0" distR="0">
            <wp:extent cx="1743075" cy="1657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36" cy="167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7425" cy="1514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1895475" cy="186001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1" cy="187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D7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A5E"/>
    <w:rsid w:val="000F16D7"/>
    <w:rsid w:val="00250709"/>
    <w:rsid w:val="003A6FEF"/>
    <w:rsid w:val="00433401"/>
    <w:rsid w:val="00642B27"/>
    <w:rsid w:val="008744E1"/>
    <w:rsid w:val="00B60A5E"/>
    <w:rsid w:val="00BB72EA"/>
    <w:rsid w:val="00CA0C6C"/>
    <w:rsid w:val="00E761C1"/>
    <w:rsid w:val="00FD7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0E8EF"/>
  <w15:chartTrackingRefBased/>
  <w15:docId w15:val="{ED272CFD-134F-4E78-A9CC-105D99ED9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8BA3C816.dotm</Template>
  <TotalTime>107</TotalTime>
  <Pages>3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maceadmin</dc:creator>
  <cp:keywords/>
  <dc:description/>
  <cp:lastModifiedBy>robert max levine</cp:lastModifiedBy>
  <cp:revision>3</cp:revision>
  <dcterms:created xsi:type="dcterms:W3CDTF">2018-10-25T17:07:00Z</dcterms:created>
  <dcterms:modified xsi:type="dcterms:W3CDTF">2018-10-26T23:29:00Z</dcterms:modified>
</cp:coreProperties>
</file>